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51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1"/>
        <w:gridCol w:w="5860"/>
      </w:tblGrid>
      <w:tr w:rsidR="008B69C3" w:rsidRPr="008B69C3" w14:paraId="405DF66D" w14:textId="77777777" w:rsidTr="003B24E3">
        <w:trPr>
          <w:trHeight w:val="255"/>
        </w:trPr>
        <w:tc>
          <w:tcPr>
            <w:tcW w:w="3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7CEFD881" w14:textId="77777777" w:rsidR="003B24E3" w:rsidRDefault="003B24E3" w:rsidP="003B24E3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8BCE3CB" w14:textId="1EB766CF" w:rsidR="008B69C3" w:rsidRPr="003B24E3" w:rsidRDefault="008B69C3" w:rsidP="003B24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Profil</w:t>
            </w:r>
          </w:p>
        </w:tc>
        <w:tc>
          <w:tcPr>
            <w:tcW w:w="5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AB750" w14:textId="77777777" w:rsidR="003B24E3" w:rsidRPr="00FB5E72" w:rsidRDefault="003B24E3" w:rsidP="003B24E3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17BAB0D" w14:textId="1FBB285C" w:rsidR="008B69C3" w:rsidRPr="00FB5E72" w:rsidRDefault="00636CDE" w:rsidP="003B24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{{ profil }}</w:t>
            </w:r>
          </w:p>
        </w:tc>
      </w:tr>
      <w:tr w:rsidR="008B69C3" w:rsidRPr="008B69C3" w14:paraId="3DF4C2F7" w14:textId="77777777" w:rsidTr="003B24E3">
        <w:trPr>
          <w:trHeight w:val="510"/>
        </w:trPr>
        <w:tc>
          <w:tcPr>
            <w:tcW w:w="3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6AD56C2" w14:textId="77777777" w:rsidR="003B24E3" w:rsidRDefault="003B24E3" w:rsidP="003B24E3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FC3923B" w14:textId="079CD53E" w:rsidR="008B69C3" w:rsidRPr="003B24E3" w:rsidRDefault="008B69C3" w:rsidP="003B24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 &amp; Prénom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 </w:t>
            </w:r>
          </w:p>
        </w:tc>
        <w:tc>
          <w:tcPr>
            <w:tcW w:w="5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EB5B0" w14:textId="77777777" w:rsidR="003B24E3" w:rsidRDefault="003B24E3" w:rsidP="003B24E3">
            <w:pPr>
              <w:jc w:val="center"/>
              <w:rPr>
                <w:sz w:val="20"/>
                <w:szCs w:val="20"/>
              </w:rPr>
            </w:pPr>
          </w:p>
          <w:p w14:paraId="3CCDCB15" w14:textId="78ABE93B" w:rsidR="008B69C3" w:rsidRPr="003B24E3" w:rsidRDefault="00636CDE" w:rsidP="003B24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nom_prenom }}</w:t>
            </w:r>
          </w:p>
        </w:tc>
      </w:tr>
      <w:tr w:rsidR="008B69C3" w:rsidRPr="008B69C3" w14:paraId="067B70C1" w14:textId="77777777" w:rsidTr="003B24E3">
        <w:trPr>
          <w:trHeight w:val="780"/>
        </w:trPr>
        <w:tc>
          <w:tcPr>
            <w:tcW w:w="3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42CBD149" w14:textId="77777777" w:rsidR="003B24E3" w:rsidRDefault="003B24E3" w:rsidP="003B24E3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1E84B81" w14:textId="2D87837B" w:rsidR="008B69C3" w:rsidRPr="003B24E3" w:rsidRDefault="008B69C3" w:rsidP="003B24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global d’années d’expérience</w:t>
            </w:r>
          </w:p>
          <w:p w14:paraId="77A58288" w14:textId="38B5B257" w:rsidR="008B69C3" w:rsidRPr="003B24E3" w:rsidRDefault="008B69C3" w:rsidP="003B24E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5A3E7" w14:textId="77777777" w:rsidR="003B24E3" w:rsidRDefault="003B24E3" w:rsidP="003B24E3">
            <w:pPr>
              <w:jc w:val="center"/>
              <w:rPr>
                <w:sz w:val="20"/>
                <w:szCs w:val="20"/>
              </w:rPr>
            </w:pPr>
          </w:p>
          <w:p w14:paraId="238D8030" w14:textId="4882D440" w:rsidR="008B69C3" w:rsidRPr="003B24E3" w:rsidRDefault="008B69C3" w:rsidP="003B24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annees_global }}</w:t>
            </w:r>
          </w:p>
        </w:tc>
      </w:tr>
      <w:tr w:rsidR="008B69C3" w:rsidRPr="008B69C3" w14:paraId="2A30C431" w14:textId="77777777" w:rsidTr="003B24E3">
        <w:trPr>
          <w:trHeight w:val="765"/>
        </w:trPr>
        <w:tc>
          <w:tcPr>
            <w:tcW w:w="3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6692FEDA" w14:textId="77777777" w:rsidR="003B24E3" w:rsidRDefault="003B24E3" w:rsidP="003B24E3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8A1623F" w14:textId="236EA3EA" w:rsidR="008B69C3" w:rsidRPr="003B24E3" w:rsidRDefault="008B69C3" w:rsidP="003B24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 d’années d’expérience dans le poste</w:t>
            </w:r>
          </w:p>
          <w:p w14:paraId="7242E553" w14:textId="0814DCFE" w:rsidR="008B69C3" w:rsidRPr="003B24E3" w:rsidRDefault="008B69C3" w:rsidP="003B24E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48436" w14:textId="15B99D92" w:rsidR="008B69C3" w:rsidRPr="003B24E3" w:rsidRDefault="00636CDE" w:rsidP="003B24E3">
            <w:pPr>
              <w:jc w:val="center"/>
            </w:pPr>
            <w:r>
              <w:rPr>
                <w:sz w:val="20"/>
                <w:szCs w:val="20"/>
              </w:rPr>
              <w:t xml:space="preserve">{{ annees_poste }}</w:t>
            </w:r>
          </w:p>
        </w:tc>
      </w:tr>
      <w:tr w:rsidR="008B69C3" w:rsidRPr="008B69C3" w14:paraId="3F7904DB" w14:textId="77777777" w:rsidTr="003B24E3">
        <w:trPr>
          <w:trHeight w:val="765"/>
        </w:trPr>
        <w:tc>
          <w:tcPr>
            <w:tcW w:w="3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vAlign w:val="center"/>
            <w:hideMark/>
          </w:tcPr>
          <w:p w14:paraId="2BE34499" w14:textId="220F1C19" w:rsidR="008B69C3" w:rsidRPr="003B24E3" w:rsidRDefault="008B69C3" w:rsidP="003B24E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Domaines de compétences</w:t>
            </w:r>
          </w:p>
        </w:tc>
        <w:tc>
          <w:tcPr>
            <w:tcW w:w="5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>
            <w:r>
              <w:t xml:space="preserve">{%p for d in domaines %}</w:t>
            </w:r>
          </w:p>
          <w:p w14:paraId="5C306165" w14:textId="088885EA" w:rsidR="006641A9" w:rsidRPr="006641A9" w:rsidRDefault="006641A9" w:rsidP="006641A9">
            <w:pPr>
              <w:pStyle w:val="Paragraphedeliste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d }}</w:t>
            </w:r>
          </w:p>
          <w:p>
            <w:r>
              <w:t xml:space="preserve">{%p endfor %}</w:t>
            </w:r>
          </w:p>
        </w:tc>
      </w:tr>
    </w:tbl>
    <w:p w14:paraId="120A85D4" w14:textId="77777777" w:rsidR="008B69C3" w:rsidRDefault="008B69C3">
      <w:r>
        <w:t xml:space="preserve">                                                             </w:t>
      </w:r>
    </w:p>
    <w:p w14:paraId="6E4C43DC" w14:textId="77777777" w:rsidR="008B69C3" w:rsidRPr="007815CA" w:rsidRDefault="008B69C3" w:rsidP="007815CA">
      <w:pPr>
        <w:shd w:val="clear" w:color="auto" w:fill="D9F2D0" w:themeFill="accent6" w:themeFillTint="3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Expériences Professionnelles </w:t>
      </w:r>
    </w:p>
    <w:p>
      <w:r>
        <w:t xml:space="preserve">{%p for exp in experiences %}</w:t>
      </w:r>
    </w:p>
    <w:p w14:paraId="7ED43C17" w14:textId="00F77410" w:rsidR="008B69C3" w:rsidRPr="00B74249" w:rsidRDefault="007815CA" w:rsidP="00B74249">
      <w:pPr>
        <w:rPr>
          <w:color w:val="196B24" w:themeColor="accent3"/>
          <w:sz w:val="20"/>
          <w:szCs w:val="20"/>
          <w:lang w:val="pt-BR"/>
        </w:rPr>
      </w:pPr>
      <w:r>
        <w:rPr>
          <w:b/>
          <w:bCs/>
          <w:color w:val="196B24" w:themeColor="accent3"/>
          <w:sz w:val="20"/>
          <w:szCs w:val="20"/>
          <w:lang w:val="pt-BR"/>
        </w:rPr>
        <w:t xml:space="preserve">Client : </w:t>
      </w:r>
      <w:r>
        <w:rPr>
          <w:color w:val="196B24" w:themeColor="accent3"/>
          <w:sz w:val="20"/>
          <w:szCs w:val="20"/>
          <w:lang w:val="pt-BR"/>
        </w:rPr>
        <w:t xml:space="preserve">{{ exp.client }}</w:t>
      </w:r>
    </w:p>
    <w:p w14:paraId="2F123139" w14:textId="58E5D86D" w:rsidR="008B69C3" w:rsidRPr="007815CA" w:rsidRDefault="008B69C3" w:rsidP="008B69C3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Période : </w:t>
      </w:r>
      <w:r>
        <w:rPr>
          <w:sz w:val="20"/>
          <w:szCs w:val="20"/>
        </w:rPr>
        <w:t xml:space="preserve">{{ exp.periode }}</w:t>
      </w:r>
    </w:p>
    <w:p>
      <w:r>
        <w:t xml:space="preserve">{%p for projet in exp.projets %}</w:t>
      </w:r>
    </w:p>
    <w:p w14:paraId="2F123139" w14:textId="58E5D86D" w:rsidR="008B69C3" w:rsidRPr="007815CA" w:rsidRDefault="008B69C3" w:rsidP="008B69C3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{{ projet.label }} : </w:t>
      </w:r>
      <w:r>
        <w:rPr>
          <w:sz w:val="20"/>
          <w:szCs w:val="20"/>
        </w:rPr>
        <w:t xml:space="preserve">{{ projet.intitule }}</w:t>
      </w:r>
    </w:p>
    <w:p>
      <w:r>
        <w:t xml:space="preserve">{%p endfor %}</w:t>
      </w:r>
    </w:p>
    <w:p w14:paraId="2F123139" w14:textId="58E5D86D" w:rsidR="008B69C3" w:rsidRPr="007815CA" w:rsidRDefault="008B69C3" w:rsidP="008B69C3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Rôle : </w:t>
      </w:r>
      <w:r>
        <w:rPr>
          <w:sz w:val="20"/>
          <w:szCs w:val="20"/>
        </w:rPr>
        <w:t xml:space="preserve">{{ exp.role }}</w:t>
      </w:r>
    </w:p>
    <w:p w14:paraId="2F123139" w14:textId="58E5D86D" w:rsidR="008B69C3" w:rsidRPr="007815CA" w:rsidRDefault="008B69C3" w:rsidP="008B69C3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Activités réalisées : </w:t>
      </w:r>
    </w:p>
    <w:p>
      <w:r>
        <w:t xml:space="preserve">{%p for activite in exp.activites %}</w:t>
      </w:r>
    </w:p>
    <w:p w14:paraId="435BF967" w14:textId="77777777" w:rsidR="007815CA" w:rsidRDefault="00636CDE" w:rsidP="00636CDE">
      <w:pPr>
        <w:numPr>
          <w:ilvl w:val="1"/>
          <w:numId w:val="6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{{ activite }}</w:t>
      </w:r>
    </w:p>
    <w:p>
      <w:r>
        <w:t xml:space="preserve">{%p endfor %}</w:t>
      </w:r>
    </w:p>
    <w:p w14:paraId="120A85D4" w14:textId="77777777" w:rsidR="008B69C3" w:rsidRDefault="008B69C3">
      <w:r>
        <w:t xml:space="preserve">                                                             </w:t>
      </w:r>
    </w:p>
    <w:p>
      <w:r>
        <w:t xml:space="preserve">{%p endfor %}</w:t>
      </w:r>
    </w:p>
    <w:p w14:paraId="3FB2FBA0" w14:textId="7B7BE4CA" w:rsidR="008B69C3" w:rsidRPr="007815CA" w:rsidRDefault="008B69C3" w:rsidP="007815CA">
      <w:pPr>
        <w:shd w:val="clear" w:color="auto" w:fill="D9F2D0" w:themeFill="accent6" w:themeFillTint="3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Diplômes &amp; formation 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2188"/>
        <w:gridCol w:w="2400"/>
        <w:gridCol w:w="2473"/>
      </w:tblGrid>
      <w:tr w:rsidR="008B69C3" w:rsidRPr="008B69C3" w14:paraId="126BD98E" w14:textId="77777777" w:rsidTr="007815CA">
        <w:trPr>
          <w:trHeight w:val="46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  <w:hideMark/>
          </w:tcPr>
          <w:p w14:paraId="506BF3FA" w14:textId="1730302E" w:rsidR="008B69C3" w:rsidRPr="007815CA" w:rsidRDefault="008B69C3" w:rsidP="0078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Période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  <w:hideMark/>
          </w:tcPr>
          <w:p w14:paraId="587BA944" w14:textId="2EB51932" w:rsidR="008B69C3" w:rsidRPr="007815CA" w:rsidRDefault="008B69C3" w:rsidP="0078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Niveau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  <w:hideMark/>
          </w:tcPr>
          <w:p w14:paraId="1B1981AD" w14:textId="74946DC0" w:rsidR="008B69C3" w:rsidRPr="007815CA" w:rsidRDefault="008B69C3" w:rsidP="0078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Diplôme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  <w:hideMark/>
          </w:tcPr>
          <w:p w14:paraId="3C9099DF" w14:textId="7D434FBD" w:rsidR="008B69C3" w:rsidRPr="007815CA" w:rsidRDefault="008B69C3" w:rsidP="0078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Ecole ou Université</w:t>
            </w:r>
          </w:p>
        </w:tc>
      </w:tr>
      <w:tr>
        <w:tc>
          <w:tcPr>
            <w:tcW w:w="0" w:type="auto"/>
          </w:tcPr>
          <w:p>
            <w:r>
              <w:t xml:space="preserve">{%tr for dip in diplomes %}</w:t>
            </w:r>
          </w:p>
        </w:tc>
      </w:tr>
      <w:tr w:rsidR="008B69C3" w:rsidRPr="008B69C3" w14:paraId="69C3B032" w14:textId="77777777">
        <w:trPr>
          <w:trHeight w:val="225"/>
        </w:trPr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5D262" w14:textId="77A534D0" w:rsidR="008B69C3" w:rsidRPr="007815CA" w:rsidRDefault="006641A9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dip.periode }}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E4E379" w14:textId="46C005A3" w:rsidR="008B69C3" w:rsidRPr="007815CA" w:rsidRDefault="00BB3925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dip.niveau }}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78C0C" w14:textId="0E0F6C70" w:rsidR="008B69C3" w:rsidRPr="007815CA" w:rsidRDefault="006641A9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dip.diplome }}</w:t>
            </w: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C48234" w14:textId="5183551A" w:rsidR="008B69C3" w:rsidRPr="007815CA" w:rsidRDefault="00BB3925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dip.ecole }}</w:t>
            </w:r>
          </w:p>
        </w:tc>
      </w:tr>
      <w:tr>
        <w:tc>
          <w:tcPr>
            <w:tcW w:w="0" w:type="auto"/>
          </w:tcPr>
          <w:p>
            <w:r>
              <w:t xml:space="preserve">{%tr endfor %}</w:t>
            </w:r>
          </w:p>
        </w:tc>
      </w:tr>
    </w:tbl>
    <w:p w14:paraId="120A85D4" w14:textId="77777777" w:rsidR="008B69C3" w:rsidRDefault="008B69C3">
      <w:r>
        <w:t xml:space="preserve">                                                             </w:t>
      </w:r>
    </w:p>
    <w:p w14:paraId="45051F56" w14:textId="5872D28C" w:rsidR="008B69C3" w:rsidRPr="007815CA" w:rsidRDefault="008B69C3" w:rsidP="007815CA">
      <w:pPr>
        <w:shd w:val="clear" w:color="auto" w:fill="D9F2D0" w:themeFill="accent6" w:themeFillTint="3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Certifications 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3194"/>
        <w:gridCol w:w="3281"/>
      </w:tblGrid>
      <w:tr w:rsidR="008B69C3" w:rsidRPr="008B69C3" w14:paraId="34398E5F" w14:textId="77777777" w:rsidTr="007815CA">
        <w:trPr>
          <w:trHeight w:val="435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  <w:hideMark/>
          </w:tcPr>
          <w:p w14:paraId="708FF238" w14:textId="77777777" w:rsidR="008B69C3" w:rsidRPr="007815CA" w:rsidRDefault="008B69C3" w:rsidP="0078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Période 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  <w:hideMark/>
          </w:tcPr>
          <w:p w14:paraId="5D4C2F39" w14:textId="77777777" w:rsidR="008B69C3" w:rsidRPr="007815CA" w:rsidRDefault="008B69C3" w:rsidP="0078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Certification 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F2D0" w:themeFill="accent6" w:themeFillTint="33"/>
            <w:vAlign w:val="center"/>
            <w:hideMark/>
          </w:tcPr>
          <w:p w14:paraId="4EBC98AA" w14:textId="77777777" w:rsidR="008B69C3" w:rsidRPr="007815CA" w:rsidRDefault="008B69C3" w:rsidP="0078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Domaine </w:t>
            </w:r>
          </w:p>
        </w:tc>
      </w:tr>
      <w:tr>
        <w:tc>
          <w:tcPr>
            <w:tcW w:w="0" w:type="auto"/>
          </w:tcPr>
          <w:p>
            <w:r>
              <w:t xml:space="preserve">{%tr for cert in certifications %}</w:t>
            </w:r>
          </w:p>
        </w:tc>
      </w:tr>
      <w:tr w:rsidR="008B69C3" w:rsidRPr="008B69C3" w14:paraId="7758F642" w14:textId="77777777">
        <w:trPr>
          <w:trHeight w:val="21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79979" w14:textId="55DCB5EA" w:rsidR="008B69C3" w:rsidRPr="007815CA" w:rsidRDefault="008B69C3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cert.periode }}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76AF5" w14:textId="5435A2F9" w:rsidR="008B69C3" w:rsidRPr="007815CA" w:rsidRDefault="008B69C3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cert.intitule }}</w:t>
            </w:r>
          </w:p>
        </w:tc>
        <w:tc>
          <w:tcPr>
            <w:tcW w:w="3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F1518" w14:textId="5C60FF0F" w:rsidR="008B69C3" w:rsidRPr="007815CA" w:rsidRDefault="008B69C3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cert.domaine }}</w:t>
            </w:r>
          </w:p>
        </w:tc>
      </w:tr>
      <w:tr>
        <w:tc>
          <w:tcPr>
            <w:tcW w:w="0" w:type="auto"/>
          </w:tcPr>
          <w:p>
            <w:r>
              <w:t xml:space="preserve">{%tr endfor %}</w:t>
            </w:r>
          </w:p>
        </w:tc>
      </w:tr>
    </w:tbl>
    <w:p w14:paraId="120A85D4" w14:textId="77777777" w:rsidR="008B69C3" w:rsidRDefault="008B69C3">
      <w:r>
        <w:t xml:space="preserve">                                                             </w:t>
      </w:r>
    </w:p>
    <w:p w14:paraId="435ABFFA" w14:textId="77777777" w:rsidR="008B69C3" w:rsidRPr="007815CA" w:rsidRDefault="008B69C3" w:rsidP="007815CA">
      <w:pPr>
        <w:shd w:val="clear" w:color="auto" w:fill="D9F2D0" w:themeFill="accent6" w:themeFillTint="3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Langues </w:t>
      </w:r>
    </w:p>
    <w:p w14:paraId="120A85D4" w14:textId="77777777" w:rsidR="008B69C3" w:rsidRDefault="008B69C3">
      <w:r>
        <w:t xml:space="preserve">                                                             </w:t>
      </w:r>
    </w:p>
    <w:tbl>
      <w:tblPr>
        <w:tblW w:w="9071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3"/>
        <w:gridCol w:w="1856"/>
        <w:gridCol w:w="1856"/>
        <w:gridCol w:w="1856"/>
      </w:tblGrid>
      <w:tr w:rsidR="008B69C3" w:rsidRPr="008B69C3" w14:paraId="08797E91" w14:textId="77777777" w:rsidTr="007815CA">
        <w:trPr>
          <w:trHeight w:val="555"/>
        </w:trPr>
        <w:tc>
          <w:tcPr>
            <w:tcW w:w="3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vAlign w:val="bottom"/>
            <w:hideMark/>
          </w:tcPr>
          <w:p w14:paraId="56E9480E" w14:textId="36F8A8AD" w:rsidR="008B69C3" w:rsidRPr="007815CA" w:rsidRDefault="008B69C3" w:rsidP="00BB392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Langue</w:t>
            </w:r>
          </w:p>
        </w:tc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vAlign w:val="bottom"/>
            <w:hideMark/>
          </w:tcPr>
          <w:p w14:paraId="4E7E342D" w14:textId="7C6BBDE6" w:rsidR="008B69C3" w:rsidRPr="007815CA" w:rsidRDefault="008B69C3" w:rsidP="00BB392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Parlé</w:t>
            </w:r>
          </w:p>
        </w:tc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vAlign w:val="bottom"/>
            <w:hideMark/>
          </w:tcPr>
          <w:p w14:paraId="5AA47C2F" w14:textId="4C612494" w:rsidR="008B69C3" w:rsidRPr="007815CA" w:rsidRDefault="008B69C3" w:rsidP="00BB392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</w:t>
            </w:r>
          </w:p>
        </w:tc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F2D0" w:themeFill="accent6" w:themeFillTint="33"/>
            <w:vAlign w:val="bottom"/>
            <w:hideMark/>
          </w:tcPr>
          <w:p w14:paraId="733D0F1B" w14:textId="45C51DB4" w:rsidR="008B69C3" w:rsidRPr="007815CA" w:rsidRDefault="008B69C3" w:rsidP="00BB392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Écrit</w:t>
            </w:r>
          </w:p>
        </w:tc>
      </w:tr>
      <w:tr>
        <w:tc>
          <w:tcPr>
            <w:tcW w:w="0" w:type="auto"/>
          </w:tcPr>
          <w:p>
            <w:r>
              <w:t xml:space="preserve">{%tr for langue in langues %}</w:t>
            </w:r>
          </w:p>
        </w:tc>
      </w:tr>
      <w:tr w:rsidR="00BB3925" w:rsidRPr="008B69C3" w14:paraId="3BEFC96E" w14:textId="77777777" w:rsidTr="00BB3925">
        <w:trPr>
          <w:trHeight w:val="555"/>
        </w:trPr>
        <w:tc>
          <w:tcPr>
            <w:tcW w:w="3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6BFB9" w14:textId="4628AE00" w:rsidR="00BB3925" w:rsidRPr="007815CA" w:rsidRDefault="00BB3925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langue.nom }}</w:t>
            </w:r>
          </w:p>
        </w:tc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5F5E5" w14:textId="142C3ACC" w:rsidR="00BB3925" w:rsidRPr="007815CA" w:rsidRDefault="00BB3925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langue.parle }}</w:t>
            </w:r>
          </w:p>
        </w:tc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D73C4A" w14:textId="401CBD1A" w:rsidR="00BB3925" w:rsidRPr="007815CA" w:rsidRDefault="00BB3925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langue.lu }}</w:t>
            </w:r>
          </w:p>
        </w:tc>
        <w:tc>
          <w:tcPr>
            <w:tcW w:w="18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0C483" w14:textId="596B544E" w:rsidR="00BB3925" w:rsidRPr="007815CA" w:rsidRDefault="00BB3925" w:rsidP="007815C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{{ langue.ecrit }}</w:t>
            </w:r>
          </w:p>
        </w:tc>
      </w:tr>
      <w:tr>
        <w:tc>
          <w:tcPr>
            <w:tcW w:w="0" w:type="auto"/>
          </w:tcPr>
          <w:p>
            <w:r>
              <w:t xml:space="preserve">{%tr endfor %}</w:t>
            </w:r>
          </w:p>
        </w:tc>
      </w:tr>
    </w:tbl>
    <w:p w14:paraId="120A85D4" w14:textId="77777777" w:rsidR="008B69C3" w:rsidRDefault="008B69C3">
      <w:r>
        <w:t xml:space="preserve">                                                             </w:t>
      </w:r>
    </w:p>
    <w:p w14:paraId="120A85D4" w14:textId="77777777" w:rsidR="008B69C3" w:rsidRDefault="008B69C3">
      <w:r>
        <w:t xml:space="preserve">                                                             </w:t>
      </w:r>
    </w:p>
    <w:p w14:paraId="42A24836" w14:textId="0BA138C1" w:rsidR="008B69C3" w:rsidRPr="008B69C3" w:rsidRDefault="005C6D1C" w:rsidP="008B69C3">
      <w:r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744EF7CF" wp14:editId="20E05E45">
            <wp:simplePos x="0" y="0"/>
            <wp:positionH relativeFrom="column">
              <wp:posOffset>-673100</wp:posOffset>
            </wp:positionH>
            <wp:positionV relativeFrom="paragraph">
              <wp:posOffset>369570</wp:posOffset>
            </wp:positionV>
            <wp:extent cx="1873250" cy="993047"/>
            <wp:effectExtent l="0" t="0" r="0" b="0"/>
            <wp:wrapNone/>
            <wp:docPr id="780966815" name="Image 1" descr="Une image contenant obscurité, Graphique, Police, noir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66815" name="Image 1" descr="Une image contenant obscurité, Graphique, Police, noir  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993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66B922BF" w14:textId="77E79DE4" w:rsidR="008B69C3" w:rsidRPr="008B69C3" w:rsidRDefault="008B69C3" w:rsidP="008B69C3">
      <w:r>
        <w:rPr>
          <w:b/>
          <w:bCs/>
          <w:sz w:val="20"/>
          <w:szCs w:val="20"/>
        </w:rPr>
        <w:t>Signature Société</w:t>
      </w:r>
      <w:r>
        <w:rPr>
          <w:sz w:val="20"/>
          <w:szCs w:val="20"/>
        </w:rPr>
        <w:t> </w:t>
      </w:r>
      <w:r>
        <w:tab/>
        <w:tab/>
        <w:tab/>
        <w:tab/>
        <w:tab/>
        <w:tab/>
      </w:r>
      <w:r>
        <w:rPr>
          <w:b/>
          <w:bCs/>
          <w:sz w:val="20"/>
          <w:szCs w:val="20"/>
        </w:rPr>
        <w:t>Signature Consultant</w:t>
      </w:r>
      <w:r>
        <w:rPr>
          <w:rFonts w:ascii="Arial" w:hAnsi="Arial" w:cs="Arial"/>
          <w:b/>
          <w:bCs/>
          <w:sz w:val="20"/>
          <w:szCs w:val="20"/>
        </w:rPr>
        <w:t> </w:t>
      </w:r>
      <w:r>
        <w:rPr>
          <w:sz w:val="20"/>
          <w:szCs w:val="20"/>
        </w:rPr>
        <w:t> </w:t>
      </w:r>
    </w:p>
    <w:sectPr w:rsidR="004103E5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21065" w14:textId="77777777" w:rsidR="00283AEA" w:rsidRDefault="00283AEA" w:rsidP="003B24E3">
      <w:pPr>
        <w:spacing w:after="0" w:line="240" w:lineRule="auto"/>
      </w:pPr>
      <w:r>
        <w:separator/>
      </w:r>
    </w:p>
  </w:endnote>
  <w:endnote w:type="continuationSeparator" w:id="0">
    <w:p w14:paraId="62165337" w14:textId="77777777" w:rsidR="00283AEA" w:rsidRDefault="00283AEA" w:rsidP="003B2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pace Grotesk">
    <w:altName w:val="Calibri"/>
    <w:panose1 w:val="020B0604020202020204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0265385"/>
      <w:docPartObj>
        <w:docPartGallery w:val="Page Numbers (Bottom of Page)"/>
        <w:docPartUnique/>
      </w:docPartObj>
    </w:sdtPr>
    <w:sdtEndPr/>
    <w:sdtContent>
      <w:p w14:paraId="24CEB13A" w14:textId="2188B4F2" w:rsidR="00E86D3C" w:rsidRDefault="00E86D3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455176" w14:textId="77777777" w:rsidR="00E86D3C" w:rsidRDefault="00E86D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B555E" w14:textId="77777777" w:rsidR="00283AEA" w:rsidRDefault="00283AEA" w:rsidP="003B24E3">
      <w:pPr>
        <w:spacing w:after="0" w:line="240" w:lineRule="auto"/>
      </w:pPr>
      <w:r>
        <w:separator/>
      </w:r>
    </w:p>
  </w:footnote>
  <w:footnote w:type="continuationSeparator" w:id="0">
    <w:p w14:paraId="5968BDAC" w14:textId="77777777" w:rsidR="00283AEA" w:rsidRDefault="00283AEA" w:rsidP="003B2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3ECB" w14:textId="77777777" w:rsidR="00E86D3C" w:rsidRPr="00883BBA" w:rsidRDefault="00E86D3C" w:rsidP="00E86D3C">
    <w:pPr>
      <w:pStyle w:val="En-tte"/>
      <w:jc w:val="center"/>
      <w:rPr>
        <w:rFonts w:ascii="Space Grotesk" w:hAnsi="Space Grotesk"/>
        <w:sz w:val="16"/>
        <w:szCs w:val="16"/>
        <w:lang w:val="fr-MA"/>
      </w:rPr>
    </w:pPr>
    <w:r w:rsidRPr="00883BBA">
      <w:rPr>
        <w:rFonts w:ascii="Space Grotesk" w:hAnsi="Space Grotesk"/>
        <w:sz w:val="16"/>
        <w:szCs w:val="16"/>
      </w:rPr>
      <w:t xml:space="preserve">Accompagnement de la CNSS dans sa Transformation Digitale, en deux </w:t>
    </w:r>
    <w:r w:rsidRPr="00883BBA">
      <w:rPr>
        <w:rFonts w:ascii="Space Grotesk" w:hAnsi="Space Grotesk"/>
        <w:sz w:val="16"/>
        <w:szCs w:val="16"/>
        <w:lang w:val="fr-MA"/>
      </w:rPr>
      <w:t>lots :</w:t>
    </w:r>
  </w:p>
  <w:p w14:paraId="7BA643D1" w14:textId="63E390CC" w:rsidR="003B24E3" w:rsidRDefault="00E86D3C" w:rsidP="00E86D3C">
    <w:pPr>
      <w:pStyle w:val="En-tte"/>
      <w:jc w:val="center"/>
    </w:pPr>
    <w:r w:rsidRPr="00883BBA">
      <w:rPr>
        <w:rFonts w:ascii="Space Grotesk" w:hAnsi="Space Grotesk"/>
        <w:sz w:val="16"/>
        <w:szCs w:val="16"/>
      </w:rPr>
      <w:t xml:space="preserve">Lot 1 : L'accompagnement dans l'accélération de la transformation </w:t>
    </w:r>
    <w:r w:rsidRPr="00883BBA">
      <w:rPr>
        <w:rFonts w:ascii="Space Grotesk" w:hAnsi="Space Grotesk"/>
        <w:sz w:val="16"/>
        <w:szCs w:val="16"/>
        <w:lang w:val="fr-MA"/>
      </w:rPr>
      <w:t>digital de la CNSS</w:t>
    </w:r>
    <w:r>
      <w:rPr>
        <w:noProof/>
      </w:rPr>
      <w:t xml:space="preserve"> </w:t>
    </w:r>
    <w:r w:rsidR="003B24E3">
      <w:rPr>
        <w:noProof/>
      </w:rPr>
      <w:drawing>
        <wp:anchor distT="0" distB="0" distL="114300" distR="114300" simplePos="0" relativeHeight="251659264" behindDoc="0" locked="0" layoutInCell="1" allowOverlap="1" wp14:anchorId="724A5674" wp14:editId="45F2FA96">
          <wp:simplePos x="0" y="0"/>
          <wp:positionH relativeFrom="column">
            <wp:posOffset>5850255</wp:posOffset>
          </wp:positionH>
          <wp:positionV relativeFrom="paragraph">
            <wp:posOffset>-322580</wp:posOffset>
          </wp:positionV>
          <wp:extent cx="622300" cy="622300"/>
          <wp:effectExtent l="0" t="0" r="6350" b="6350"/>
          <wp:wrapThrough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hrough>
          <wp:docPr id="1483413784" name="Image 2" descr="Une image contenant logo, Graphique, symbole, graphisme  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3413784" name="Image 2" descr="Une image contenant logo, Graphique, symbole, graphisme  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24E3">
      <w:rPr>
        <w:noProof/>
      </w:rPr>
      <w:drawing>
        <wp:anchor distT="0" distB="0" distL="114300" distR="114300" simplePos="0" relativeHeight="251658240" behindDoc="0" locked="0" layoutInCell="1" allowOverlap="1" wp14:anchorId="615F9127" wp14:editId="787E936D">
          <wp:simplePos x="0" y="0"/>
          <wp:positionH relativeFrom="page">
            <wp:align>left</wp:align>
          </wp:positionH>
          <wp:positionV relativeFrom="paragraph">
            <wp:posOffset>-379730</wp:posOffset>
          </wp:positionV>
          <wp:extent cx="1168400" cy="692150"/>
          <wp:effectExtent l="0" t="0" r="0" b="0"/>
          <wp:wrapThrough wrapText="bothSides">
            <wp:wrapPolygon edited="0">
              <wp:start x="0" y="0"/>
              <wp:lineTo x="0" y="20807"/>
              <wp:lineTo x="21130" y="20807"/>
              <wp:lineTo x="21130" y="0"/>
              <wp:lineTo x="0" y="0"/>
            </wp:wrapPolygon>
          </wp:wrapThrough>
          <wp:docPr id="419488564" name="Image 1" descr="Une image contenant Police, Graphique, graphisme, logo  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9488564" name="Image 1" descr="Une image contenant Police, Graphique, graphisme, logo  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C6D"/>
    <w:multiLevelType w:val="hybridMultilevel"/>
    <w:tmpl w:val="BF141450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5FAD"/>
    <w:multiLevelType w:val="multilevel"/>
    <w:tmpl w:val="645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B629C8"/>
    <w:multiLevelType w:val="multilevel"/>
    <w:tmpl w:val="4C1C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CF4324"/>
    <w:multiLevelType w:val="multilevel"/>
    <w:tmpl w:val="BED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DD6BB7"/>
    <w:multiLevelType w:val="multilevel"/>
    <w:tmpl w:val="26B0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DC7DC2"/>
    <w:multiLevelType w:val="multilevel"/>
    <w:tmpl w:val="BAE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923FFF"/>
    <w:multiLevelType w:val="hybridMultilevel"/>
    <w:tmpl w:val="E744C182"/>
    <w:lvl w:ilvl="0" w:tplc="1A4AFFD2">
      <w:start w:val="1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A7498"/>
    <w:multiLevelType w:val="multilevel"/>
    <w:tmpl w:val="FC8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131030"/>
    <w:multiLevelType w:val="multilevel"/>
    <w:tmpl w:val="81F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BB6170"/>
    <w:multiLevelType w:val="multilevel"/>
    <w:tmpl w:val="A9D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7A0074"/>
    <w:multiLevelType w:val="hybridMultilevel"/>
    <w:tmpl w:val="3676D1A0"/>
    <w:lvl w:ilvl="0" w:tplc="82100188">
      <w:numFmt w:val="bullet"/>
      <w:lvlText w:val=""/>
      <w:lvlJc w:val="left"/>
      <w:pPr>
        <w:ind w:left="2460" w:hanging="360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1" w:tplc="262CF370">
      <w:numFmt w:val="bullet"/>
      <w:lvlText w:val=""/>
      <w:lvlJc w:val="left"/>
      <w:pPr>
        <w:ind w:left="2722" w:hanging="284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2" w:tplc="B8843D7C">
      <w:numFmt w:val="bullet"/>
      <w:lvlText w:val=""/>
      <w:lvlJc w:val="left"/>
      <w:pPr>
        <w:ind w:left="3463" w:hanging="284"/>
      </w:pPr>
      <w:rPr>
        <w:rFonts w:ascii="Symbol" w:eastAsia="Symbol" w:hAnsi="Symbol" w:cs="Symbol" w:hint="default"/>
        <w:w w:val="99"/>
        <w:sz w:val="20"/>
        <w:szCs w:val="20"/>
        <w:lang w:val="fr-FR" w:eastAsia="en-US" w:bidi="ar-SA"/>
      </w:rPr>
    </w:lvl>
    <w:lvl w:ilvl="3" w:tplc="49222018">
      <w:numFmt w:val="bullet"/>
      <w:lvlText w:val="•"/>
      <w:lvlJc w:val="left"/>
      <w:pPr>
        <w:ind w:left="4515" w:hanging="284"/>
      </w:pPr>
      <w:rPr>
        <w:lang w:val="fr-FR" w:eastAsia="en-US" w:bidi="ar-SA"/>
      </w:rPr>
    </w:lvl>
    <w:lvl w:ilvl="4" w:tplc="B2D66A30">
      <w:numFmt w:val="bullet"/>
      <w:lvlText w:val="•"/>
      <w:lvlJc w:val="left"/>
      <w:pPr>
        <w:ind w:left="5571" w:hanging="284"/>
      </w:pPr>
      <w:rPr>
        <w:lang w:val="fr-FR" w:eastAsia="en-US" w:bidi="ar-SA"/>
      </w:rPr>
    </w:lvl>
    <w:lvl w:ilvl="5" w:tplc="11149B40">
      <w:numFmt w:val="bullet"/>
      <w:lvlText w:val="•"/>
      <w:lvlJc w:val="left"/>
      <w:pPr>
        <w:ind w:left="6627" w:hanging="284"/>
      </w:pPr>
      <w:rPr>
        <w:lang w:val="fr-FR" w:eastAsia="en-US" w:bidi="ar-SA"/>
      </w:rPr>
    </w:lvl>
    <w:lvl w:ilvl="6" w:tplc="64EAE87A">
      <w:numFmt w:val="bullet"/>
      <w:lvlText w:val="•"/>
      <w:lvlJc w:val="left"/>
      <w:pPr>
        <w:ind w:left="7683" w:hanging="284"/>
      </w:pPr>
      <w:rPr>
        <w:lang w:val="fr-FR" w:eastAsia="en-US" w:bidi="ar-SA"/>
      </w:rPr>
    </w:lvl>
    <w:lvl w:ilvl="7" w:tplc="35E26E0C">
      <w:numFmt w:val="bullet"/>
      <w:lvlText w:val="•"/>
      <w:lvlJc w:val="left"/>
      <w:pPr>
        <w:ind w:left="8739" w:hanging="284"/>
      </w:pPr>
      <w:rPr>
        <w:lang w:val="fr-FR" w:eastAsia="en-US" w:bidi="ar-SA"/>
      </w:rPr>
    </w:lvl>
    <w:lvl w:ilvl="8" w:tplc="2A9E3E02">
      <w:numFmt w:val="bullet"/>
      <w:lvlText w:val="•"/>
      <w:lvlJc w:val="left"/>
      <w:pPr>
        <w:ind w:left="9794" w:hanging="284"/>
      </w:pPr>
      <w:rPr>
        <w:lang w:val="fr-FR" w:eastAsia="en-US" w:bidi="ar-SA"/>
      </w:rPr>
    </w:lvl>
  </w:abstractNum>
  <w:abstractNum w:abstractNumId="11" w15:restartNumberingAfterBreak="0">
    <w:nsid w:val="7ED91645"/>
    <w:multiLevelType w:val="multilevel"/>
    <w:tmpl w:val="738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661059">
    <w:abstractNumId w:val="4"/>
  </w:num>
  <w:num w:numId="2" w16cid:durableId="1973706644">
    <w:abstractNumId w:val="2"/>
  </w:num>
  <w:num w:numId="3" w16cid:durableId="2038042259">
    <w:abstractNumId w:val="1"/>
  </w:num>
  <w:num w:numId="4" w16cid:durableId="845249405">
    <w:abstractNumId w:val="9"/>
  </w:num>
  <w:num w:numId="5" w16cid:durableId="1113402598">
    <w:abstractNumId w:val="5"/>
  </w:num>
  <w:num w:numId="6" w16cid:durableId="1162508367">
    <w:abstractNumId w:val="8"/>
  </w:num>
  <w:num w:numId="7" w16cid:durableId="1815022978">
    <w:abstractNumId w:val="3"/>
  </w:num>
  <w:num w:numId="8" w16cid:durableId="1202091092">
    <w:abstractNumId w:val="7"/>
  </w:num>
  <w:num w:numId="9" w16cid:durableId="456948675">
    <w:abstractNumId w:val="11"/>
  </w:num>
  <w:num w:numId="10" w16cid:durableId="1994988245">
    <w:abstractNumId w:val="0"/>
  </w:num>
  <w:num w:numId="11" w16cid:durableId="433936199">
    <w:abstractNumId w:val="10"/>
  </w:num>
  <w:num w:numId="12" w16cid:durableId="5249486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16"/>
    <w:rsid w:val="00011F34"/>
    <w:rsid w:val="0013342B"/>
    <w:rsid w:val="002766E3"/>
    <w:rsid w:val="00283AEA"/>
    <w:rsid w:val="003B24E3"/>
    <w:rsid w:val="004103E5"/>
    <w:rsid w:val="00452ADA"/>
    <w:rsid w:val="00455633"/>
    <w:rsid w:val="00514D62"/>
    <w:rsid w:val="00535DAE"/>
    <w:rsid w:val="005B35AA"/>
    <w:rsid w:val="005C6D1C"/>
    <w:rsid w:val="00625096"/>
    <w:rsid w:val="00636CDE"/>
    <w:rsid w:val="006641A9"/>
    <w:rsid w:val="006A224B"/>
    <w:rsid w:val="00766A16"/>
    <w:rsid w:val="007815CA"/>
    <w:rsid w:val="007D5556"/>
    <w:rsid w:val="007E2C7A"/>
    <w:rsid w:val="0082445F"/>
    <w:rsid w:val="008B69C3"/>
    <w:rsid w:val="009C5B00"/>
    <w:rsid w:val="00B21A23"/>
    <w:rsid w:val="00B74249"/>
    <w:rsid w:val="00BB3925"/>
    <w:rsid w:val="00BE2A58"/>
    <w:rsid w:val="00C4227D"/>
    <w:rsid w:val="00DF06B2"/>
    <w:rsid w:val="00DF4A0D"/>
    <w:rsid w:val="00E86D3C"/>
    <w:rsid w:val="00FB5E72"/>
    <w:rsid w:val="00FC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BA7D3"/>
  <w15:chartTrackingRefBased/>
  <w15:docId w15:val="{B77AFFDB-9891-40BC-BE02-2DB8DCCE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6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6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6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6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6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69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69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69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69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69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69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69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8B69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69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69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69C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B24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24E3"/>
  </w:style>
  <w:style w:type="paragraph" w:styleId="Pieddepage">
    <w:name w:val="footer"/>
    <w:basedOn w:val="Normal"/>
    <w:link w:val="PieddepageCar"/>
    <w:uiPriority w:val="99"/>
    <w:unhideWhenUsed/>
    <w:rsid w:val="003B24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24E3"/>
  </w:style>
  <w:style w:type="paragraph" w:styleId="NormalWeb">
    <w:name w:val="Normal (Web)"/>
    <w:basedOn w:val="Normal"/>
    <w:uiPriority w:val="99"/>
    <w:semiHidden/>
    <w:unhideWhenUsed/>
    <w:rsid w:val="00636CDE"/>
    <w:rPr>
      <w:rFonts w:ascii="Times New Roman" w:hAnsi="Times New Roman" w:cs="Times New Roman"/>
    </w:rPr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DF4A0D"/>
    <w:pPr>
      <w:widowControl w:val="0"/>
      <w:autoSpaceDE w:val="0"/>
      <w:autoSpaceDN w:val="0"/>
      <w:spacing w:after="0" w:line="240" w:lineRule="auto"/>
      <w:ind w:left="2722"/>
    </w:pPr>
    <w:rPr>
      <w:rFonts w:ascii="Verdana" w:eastAsia="Verdana" w:hAnsi="Verdana" w:cs="Verdana"/>
      <w:kern w:val="0"/>
      <w:sz w:val="20"/>
      <w:szCs w:val="20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DF4A0D"/>
    <w:rPr>
      <w:rFonts w:ascii="Verdana" w:eastAsia="Verdana" w:hAnsi="Verdana" w:cs="Verdan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jpg"/></Relationships>
</file>

<file path=word/_rels/settings.xml.rels><?xml version="1.0" encoding="UTF-8"?><Relationships xmlns="http://schemas.openxmlformats.org/package/2006/relationships"/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21:12:40.3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2760 1625 24575,'-43'-47'0,"3"-2"0,-63-97 0,-47-116 0,134 233 0,-135-270 0,128 245 0,2-1 0,2-1 0,-19-100 0,35 140 0,1 0 0,1 0 0,0 0 0,1 0 0,1 0 0,3-19 0,-2 26 0,0 1 0,1 0 0,0-1 0,0 1 0,1 0 0,-1 1 0,2-1 0,-1 1 0,1-1 0,1 1 0,-1 1 0,13-12 0,0 2 0,0 2 0,2 0 0,-1 2 0,2 0 0,0 1 0,0 1 0,1 1 0,0 0 0,0 2 0,25-5 0,-28 8 0,-1 1 0,1 1 0,0 0 0,0 2 0,0 0 0,0 1 0,0 1 0,0 0 0,-1 2 0,1 0 0,-1 1 0,0 1 0,19 9 0,-26-10 0,-1 1 0,1 1 0,-2 0 0,1 0 0,-1 1 0,0 0 0,0 0 0,-1 1 0,-1 1 0,1-1 0,-1 1 0,-1 0 0,0 1 0,0-1 0,-1 1 0,-1 0 0,0 1 0,0-1 0,-1 1 0,0 0 0,-1-1 0,1 21 0,-3-4 0,-1 1 0,-2 0 0,-1-1 0,-1 0 0,-15 50 0,-3-11 0,-37 76 0,34-89 0,-2 0 0,-3-2 0,-1-2 0,-44 52 0,67-95 0,6-14 0,8-19 0,5 2 0,0 1 0,1 0 0,1 0 0,1 1 0,1 1 0,26-31 0,-12 21 0,1 2 0,1 0 0,44-31 0,-49 41 0,1 2 0,1 1 0,0 1 0,1 1 0,1 1 0,51-15 0,-67 25 0,1 0 0,-1 0 0,1 1 0,0 1 0,0 0 0,0 1 0,-1 1 0,1 0 0,0 1 0,0 0 0,-1 1 0,1 0 0,-1 2 0,0-1 0,0 1 0,-1 1 0,21 13 0,-18-8 0,0 1 0,0 1 0,-1 1 0,-1 0 0,0 1 0,-1 0 0,-1 1 0,-1 0 0,0 0 0,-1 1 0,10 25 0,-5-4 0,-1 0 0,-2 1 0,-2 0 0,6 60 0,-12-65 8,-1 0-1,-2 0 0,-2 0 1,-1 0-1,-1 0 0,-14 50 0,6-42-58,-2 0 0,-2-2 0,-2 0 0,-41 67-1,6-27-365,-3-3-1,-72 77 0,-147 129-1515,-249 180 1357,357-337 365,-251 144 0,279-194 124,-4-6 0,-213 72 0,236-104 65,-2-5-1,-1-6 1,-196 19 0,267-41 64,0-2 0,0-3 0,-105-12-1,150 11 81,0-1-1,0 0 0,0 0 0,1-1 1,-1 0-1,1 0 0,-1 0 0,1-1 1,0 0-1,1 0 0,-1 0 0,0-1 1,1 0-1,0 0 0,1 0 0,-1-1 1,1 0-1,-7-11 0,2 0 70,1-1-1,1 0 0,0 0 1,2-1-1,-7-35 1,5 0-251,1 0 0,3 1 0,3-2 0,2 1 0,2 1 0,16-77 0,2 30-134,4 1 1,60-145 0,-24 102-631,118-199 0,122-109-555,-187 301 1018,6 5 0,6 5 0,6 6 0,156-119-1,-174 163-116,4 6-1,4 4 0,3 7 0,3 4 0,242-88 0,-275 124 518,2 4 0,1 4 0,0 5 0,185-13 0,-236 31 592,66 6 1,-90-2-19,-1 1 0,1 1 1,-1 1-1,33 13 0,-47-15-389,-1 0-1,0 1 1,-1-1-1,1 2 1,-1-1-1,0 1 1,0 0-1,-1 0 1,0 1-1,0 0 1,0 0 0,-1 0-1,0 1 1,0 0-1,-1 0 1,0 0-1,-1 1 1,1-1-1,1 12 1,2 10-66,-1 0 0,-2 1 0,-1-1 0,-1 40 0,-3-15-153,-2-1 0,-3 0 0,-2 0 0,-2-1 1,-3 0-1,-2 0 0,-2-2 0,-34 72 0,37-97-5,0 0 0,-2-1 0,-1-1 0,0 0 0,-2-1 0,-1-1 0,0-1 0,-2-1 0,0-1 0,-2-1 0,0-1 0,-40 22 0,49-32 0,-1 0 0,0-1 0,-33 7 0,41-12 0,0 1 0,0-1 0,-1-1 0,1 1 0,0-2 0,-1 1 0,1-1 0,0 0 0,0-1 0,-9-2 0,14 3 0,0-1 0,0 0 0,0 1 0,0-1 0,0 0 0,1-1 0,-1 1 0,-4-5 0,7 6 0,-1 1 0,1-1 0,-1 1 0,1-1 0,-1 1 0,1-1 0,0 0 0,-1 1 0,1-1 0,-1 1 0,1-1 0,0 0 0,0 0 0,-1 1 0,1-1 0,0 0 0,0 1 0,0-1 0,0 0 0,0 0 0,0 1 0,0-1 0,0 0 0,0 0 0,0 1 0,1-1 0,-1 0 0,0 1 0,0-1 0,1 0 0,-1 1 0,0-1 0,1 0 0,-1 1 0,0-1 0,1 1 0,-1-1 0,1 1 0,-1-1 0,1 1 0,0-1 0,-1 1 0,1-1 0,-1 1 0,1-1 0,0 1 0,3-2 0,0 1 0,0 0 0,0 0 0,0 0 0,0 1 0,0-1 0,0 1 0,0 0 0,0 0 0,0 1 0,0-1 0,5 2 0,50 14 0,-54-14 0,34 11 0,0 2 0,-1 2 0,37 22 0,-133-106 0,45 51 0,-54-68 0,4-3 0,4-3 0,-57-117 0,90 154 0,19 44 0,7 22 0,25 91 0,111 486-1055,-39 16-103,-94-582 1125,4 54-3,-7-70 36,0 0 1,-1 1-1,0-1 0,0 0 0,-1 0 0,-4 13 1,5-18-3,0 0 1,0 0 0,-1-1-1,1 1 1,-1 0 0,0-1-1,0 1 1,0-1 0,0 0-1,0 0 1,0 1 0,-1-1-1,1-1 1,-1 1 0,1 0-1,-5 2 1,2-3 7,0 1 1,1-1-1,-1 0 0,0 0 0,0 0 1,0 0-1,0-1 0,1 0 0,-10-1 1,-1-1 205,0-1 1,1-1-1,-1 0 0,1-1 1,0-1-1,-13-7 1,-2-3-127,1-2 1,1 0-1,1-2 1,0-1 0,2-1-1,-31-36 1,-117-163 60,169 216-147,0 2 0,1-1 0,-1 1 0,1-1 0,0 0 0,-3-8 0,5 11 0,-1-1 0,1 1 0,0-1 0,0 0 0,0 1 0,0-1 0,0 0 0,0 1 0,0-1 0,0 1 0,1-1 0,-1 0 0,1 1 0,-1-1 0,1 1 0,0-1 0,-1 1 0,1-1 0,0 1 0,2-3 0,4-3 0,0 0 0,1 0 0,0 0 0,1 1 0,15-9 0,58-29-188,147-55 0,13 5-1318,52-18 629,639-266-1789,-36-82 2748,-818 412-286,89-71 0,-119 77 128,-45 38 124,0 0-1,-1 0 1,1 0-1,-1 0 1,0 0 0,0-1-1,4-8 1,-8 7 560,-9 8 1,-1 3-276,0 1 1,0 0 0,1 1 0,-1 0 0,-11 12 0,-48 49 1364,39-37-1719,-116 126 378,124-130-309,1 2 0,2 1 0,-33 63 0,49-85-48,1 1 0,0-1 0,0 0 0,1 1 0,-2 11 0,4-19 0,0 0 0,-1 0 0,1 0 0,0 1 0,0-1 0,0 0 0,0 0 0,0 0 0,0 0 0,0 0 0,0 0 0,1 1 0,-1-1 0,0 0 0,1 0 0,-1 0 0,1 0 0,-1 0 0,1 0 0,-1 0 0,1 0 0,0 0 0,0-1 0,-1 1 0,1 0 0,0 0 0,0 0 0,0-1 0,0 1 0,0 0 0,0-1 0,0 1 0,0-1 0,0 0 0,0 1 0,0-1 0,0 0 0,0 1 0,0-1 0,0 0 0,1 0 0,-1 0 0,0 0 0,0 0 0,0 0 0,0 0 0,0 0 0,1-1 0,1 0 0,0 0 0,1 0 0,-1-1 0,1 0 0,-1 1 0,1-1 0,-1-1 0,0 1 0,0 0 0,0-1 0,0 0 0,-1 1 0,1-1 0,-1 0 0,1 0 0,-1-1 0,0 1 0,0 0 0,1-5 0,0 2 0,0 0 0,-1 0 0,1 0 0,-2 0 0,1 0 0,-1-1 0,1 1 0,-2-1 0,1 1 0,-1-10 0,-1 11 0,0 0 0,0 0 0,-1 0 0,1 1 0,-1-1 0,0 0 0,-1 1 0,1-1 0,-6-6 0,-1-1 0,-1 0 0,-12-10 0,-15-11 0,-1 2 0,-2 2 0,-1 1 0,-1 2 0,-1 2 0,-87-35 0,126 57 0,-4-1 0,1 0 0,-1 1 0,0-1 0,0 2 0,-8-2 0,14 3 0,0 0 0,0 0 0,0 0 0,1 0 0,-1 0 0,0 1 0,0-1 0,1 0 0,-1 1 0,0 0 0,1-1 0,-1 1 0,0 0 0,1 0 0,-1 0 0,1 0 0,-1 0 0,1 0 0,0 0 0,0 0 0,-1 1 0,1-1 0,0 1 0,0-1 0,0 1 0,0-1 0,0 1 0,0 2 0,-2 5 0,0 0 0,0 1 0,2 0 0,-1-1 0,1 1 0,0 0 0,1 0 0,0 0 0,1 0 0,2 10 0,0 3 0,2 0 0,1 0 0,10 25 0,5-2 0,49 82 0,-14-29 0,-55-98 0,0 0 0,0 0 0,-1 0 0,1 1 0,0-1 0,-1 0 0,1 1 0,-1-1 0,1 0 0,-1 1 0,0-1 0,0 0 0,1 1 0,-1-1 0,0 1 0,0-1 0,0 0 0,-1 1 0,1-1 0,0 1 0,0-1 0,-1 0 0,1 1 0,-1-1 0,1 0 0,-1 0 0,0 1 0,1-1 0,-1 0 0,0 0 0,0 0 0,0 0 0,0 0 0,-1 2 0,-3-1 0,0 1 0,0-1 0,0 0 0,0 0 0,-1-1 0,1 1 0,-1-1 0,-7 0 0,-33 4 0,0-2 0,-67-4 0,-96-20 0,-186-62 0,282 56 0,100 24 0,4 0 0,0 1 0,0 1 0,-17-2 0,24 3 0,-1 0 0,0 0 0,1 1 0,-1-1 0,0 1 0,1 0 0,-1 0 0,0-1 0,1 2 0,0-1 0,-1 0 0,1 0 0,0 1 0,-1-1 0,1 1 0,-4 4 0,0 2 0,0 0 0,0 0 0,0 1 0,1 0 0,0 0 0,1 1 0,0-1 0,0 1 0,1 0 0,-2 13 0,-3 18 0,-3 50 0,10-77 0,-3 21 0,2 0 0,1 1 0,1-1 0,3 1 0,11 61 0,-13-91 0,1 0 0,1 0 0,-1-1 0,1 1 0,0-1 0,0 1 0,0-1 0,1 0 0,-1 0 0,1-1 0,9 9 0,0-3 0,1 0 0,27 16 0,-26-18 0,-1 0 0,0 2 0,19 16 0,-19-13 0,0 1 0,-1 1 0,-1 0 0,0 0 0,-1 1 0,-1 1 0,-1 0 0,0 0 0,-1 1 0,-1 0 0,6 24 0,-12-39 0,0 0 0,0-1 0,0 1 0,0 0 0,0-1 0,1 1 0,-1-1 0,1 0 0,-1 0 0,1 1 0,0-1 0,0 0 0,0 0 0,0-1 0,0 1 0,1 0 0,-1-1 0,0 1 0,1-1 0,-1 0 0,1 0 0,0 0 0,-1 0 0,1 0 0,0-1 0,-1 1 0,1-1 0,0 1 0,4-1 0,7 0 0,-1-1 0,0 0 0,1-1 0,22-5 0,1-4 0,-1-1 0,0-1 0,-1-3 0,0 0 0,-1-3 0,32-22 0,182-149 0,-210 159 0,76-63 0,208-164 0,-307 247 20,88-62 296,-87 63-656,1 1-1,0 1 1,0 0 0,25-7 0,-19 9-6486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8A44C2E520B748BC3C1DC9AB50B2FB" ma:contentTypeVersion="10" ma:contentTypeDescription="Crée un document." ma:contentTypeScope="" ma:versionID="760efee763ceff70cde906ced8f58a34">
  <xsd:schema xmlns:xsd="http://www.w3.org/2001/XMLSchema" xmlns:xs="http://www.w3.org/2001/XMLSchema" xmlns:p="http://schemas.microsoft.com/office/2006/metadata/properties" xmlns:ns2="e91d821a-1815-4eff-9f8d-c0375302b695" targetNamespace="http://schemas.microsoft.com/office/2006/metadata/properties" ma:root="true" ma:fieldsID="4dd38cfb6e60fdd6336ee4c9732d851f" ns2:_="">
    <xsd:import namespace="e91d821a-1815-4eff-9f8d-c0375302b6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d821a-1815-4eff-9f8d-c0375302b6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79d111c-bdfa-4313-be6f-644fda1b50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1d821a-1815-4eff-9f8d-c0375302b69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92F654-8581-467C-BF4E-E064175172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80E5B1-E814-464D-BF6E-56EF246BF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d821a-1815-4eff-9f8d-c0375302b6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6DC5A4-FD85-494D-B955-00EDCF1DED20}">
  <ds:schemaRefs>
    <ds:schemaRef ds:uri="http://schemas.microsoft.com/office/2006/metadata/properties"/>
    <ds:schemaRef ds:uri="http://schemas.microsoft.com/office/infopath/2007/PartnerControls"/>
    <ds:schemaRef ds:uri="e91d821a-1815-4eff-9f8d-c0375302b6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C:\Users\midrissi\Downloads\template CNSS.dotx</Template>
  <TotalTime>0</TotalTime>
  <Pages>1</Pages>
  <Words>706</Words>
  <Characters>4021</Characters>
  <Application>Microsoft Office Word</Application>
  <DocSecurity>0</DocSecurity>
  <Lines>174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Wissam EL WIFAK</dc:creator>
  <cp:keywords/>
  <dc:description/>
  <cp:lastModifiedBy>Fayçal SABIL</cp:lastModifiedBy>
  <cp:revision>2</cp:revision>
  <dcterms:created xsi:type="dcterms:W3CDTF">2026-06-02T15:19:00Z</dcterms:created>
  <dcterms:modified xsi:type="dcterms:W3CDTF">2026-06-02T15:19:00Z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0x010100D18A44C2E520B748BC3C1DC9AB50B2FB</vt:lpwstr>
  </property>
  <property fmtid="{D5CDD505-2E9C-101B-9397-08002B2CF9AE}" pid="3" name="MediaServiceImageTags">
    <vt:lpwstr/>
  </property>
</Properties>
</file>